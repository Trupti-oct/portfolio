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85D1E" w14:textId="2F991D8A" w:rsidR="00313E55" w:rsidRPr="00FB5377" w:rsidRDefault="009F5DCE" w:rsidP="00FB5377">
      <w:pPr>
        <w:pStyle w:val="Title"/>
      </w:pPr>
      <w:r w:rsidRPr="009F5DCE">
        <w:t>TRUPTI IRAKAL</w:t>
      </w:r>
      <w:r w:rsidR="00313E55" w:rsidRPr="00FB5377">
        <w:tab/>
      </w:r>
      <w:r w:rsidRPr="009F5DCE">
        <w:rPr>
          <w:rFonts w:asciiTheme="minorHAnsi" w:hAnsiTheme="minorHAnsi"/>
          <w:b w:val="0"/>
          <w:iCs/>
          <w:caps w:val="0"/>
          <w:spacing w:val="20"/>
          <w:sz w:val="20"/>
        </w:rPr>
        <w:t>DATA ANALYST | DATA SCIENCE | BUSINESS INTELLIGENCE</w:t>
      </w:r>
    </w:p>
    <w:p w14:paraId="4DB93E96" w14:textId="60E5FB49" w:rsidR="00313E55" w:rsidRPr="00FB5377" w:rsidRDefault="009F5DCE" w:rsidP="00FB5377">
      <w:pPr>
        <w:pStyle w:val="Subtitle"/>
      </w:pPr>
      <w:r w:rsidRPr="009F5DCE">
        <w:t xml:space="preserve">+91-9108463529 | </w:t>
      </w:r>
      <w:hyperlink r:id="rId9" w:history="1">
        <w:r w:rsidRPr="009F5DCE">
          <w:rPr>
            <w:rStyle w:val="Hyperlink"/>
          </w:rPr>
          <w:t>irkaltrupti2002@gmail.com</w:t>
        </w:r>
      </w:hyperlink>
      <w:r w:rsidRPr="009F5DCE">
        <w:t xml:space="preserve"> | Hyderabad, India</w:t>
      </w:r>
    </w:p>
    <w:p w14:paraId="1EB9605C" w14:textId="77777777" w:rsidR="00014428" w:rsidRDefault="00014428" w:rsidP="00FB5377">
      <w:pPr>
        <w:pStyle w:val="Heading1"/>
      </w:pPr>
    </w:p>
    <w:p w14:paraId="56A2CF8A" w14:textId="0518AD34" w:rsidR="000A5CD0" w:rsidRPr="00FB5377" w:rsidRDefault="00FB5377" w:rsidP="00FB5377">
      <w:pPr>
        <w:pStyle w:val="Heading1"/>
      </w:pPr>
      <w:r w:rsidRPr="00FB5377">
        <w:t>Career Summary</w:t>
      </w:r>
    </w:p>
    <w:p w14:paraId="4DF068B8" w14:textId="77777777" w:rsidR="00014428" w:rsidRDefault="00014428" w:rsidP="00FB5377"/>
    <w:p w14:paraId="3F00D32D" w14:textId="324CF8C5" w:rsidR="000A5CD0" w:rsidRDefault="009F5DCE" w:rsidP="00FB5377">
      <w:r w:rsidRPr="009F5DCE">
        <w:t xml:space="preserve">Data Analyst and Data Science professional with 2 years of experience in data analytics, SQL, Python, business intelligence, dashboard development, statistical analysis, and machine learning. Hands-on experience in extracting, cleaning, transforming, analyzing, and visualizing data to generate actionable insights. Skilled in developing interactive dashboards and KPI-driven reports using Power BI and Tableau, with strong proficiency in SQL, Python, Pandas, NumPy, and Excel. Experienced in working with real-world datasets, developing data-driven solutions, and applying Generative AI and LLM-based approaches to data querying and </w:t>
      </w:r>
      <w:proofErr w:type="gramStart"/>
      <w:r w:rsidRPr="009F5DCE">
        <w:t>analytics.</w:t>
      </w:r>
      <w:r w:rsidR="005D2DC4" w:rsidRPr="005D2DC4">
        <w:t>.</w:t>
      </w:r>
      <w:proofErr w:type="gramEnd"/>
    </w:p>
    <w:p w14:paraId="1DB22A5C" w14:textId="77777777" w:rsidR="005D2DC4" w:rsidRPr="00864A75" w:rsidRDefault="005D2DC4" w:rsidP="00FB5377"/>
    <w:p w14:paraId="570FCA10" w14:textId="77777777" w:rsidR="0035013F" w:rsidRPr="00FB5377" w:rsidRDefault="00FB5377" w:rsidP="00FB5377">
      <w:pPr>
        <w:pStyle w:val="Heading1"/>
      </w:pPr>
      <w:r w:rsidRPr="00FB5377">
        <w:t>Expertise</w:t>
      </w:r>
    </w:p>
    <w:p w14:paraId="42323F12" w14:textId="77777777" w:rsidR="00014428" w:rsidRDefault="00014428" w:rsidP="00362CCC"/>
    <w:p w14:paraId="13C79BF6" w14:textId="1AEE474E" w:rsidR="000A5CD0" w:rsidRDefault="005D2DC4" w:rsidP="00362CCC">
      <w:r w:rsidRPr="005D2DC4">
        <w:t xml:space="preserve">Conducting market research | Pricing and budgeting | Social media planning | SEO optimization | Persuasive copywriting | CMS Management | Social media </w:t>
      </w:r>
      <w:r w:rsidR="00874261" w:rsidRPr="005D2DC4">
        <w:t xml:space="preserve">analysis </w:t>
      </w:r>
      <w:r w:rsidRPr="005D2DC4">
        <w:t>| Project management | Campaign management | Marketing automation</w:t>
      </w:r>
    </w:p>
    <w:p w14:paraId="6BB6DF2B" w14:textId="77777777" w:rsidR="005D2DC4" w:rsidRPr="00864A75" w:rsidRDefault="005D2DC4" w:rsidP="00362CCC"/>
    <w:p w14:paraId="619C544E" w14:textId="77777777" w:rsidR="0035013F" w:rsidRPr="00FB5377" w:rsidRDefault="00FB5377" w:rsidP="00FB5377">
      <w:pPr>
        <w:pStyle w:val="Heading1"/>
      </w:pPr>
      <w:r w:rsidRPr="00FB5377">
        <w:t>Technical Skills</w:t>
      </w:r>
    </w:p>
    <w:p w14:paraId="00FE2E90" w14:textId="77777777" w:rsidR="00014428" w:rsidRDefault="00014428" w:rsidP="009F5DCE">
      <w:pPr>
        <w:rPr>
          <w:b/>
          <w:bCs/>
        </w:rPr>
      </w:pPr>
    </w:p>
    <w:p w14:paraId="684B2542" w14:textId="48B2734D" w:rsidR="009F5DCE" w:rsidRPr="009F5DCE" w:rsidRDefault="009F5DCE" w:rsidP="009F5DCE">
      <w:r w:rsidRPr="009F5DCE">
        <w:rPr>
          <w:b/>
          <w:bCs/>
        </w:rPr>
        <w:t>Programming &amp; Data Analysis:</w:t>
      </w:r>
      <w:r w:rsidRPr="009F5DCE">
        <w:t xml:space="preserve"> Python, SQL, Pandas, NumPy, Statistical Analysis, Exploratory Data Analysis, Data Cleaning, Data Transformation</w:t>
      </w:r>
    </w:p>
    <w:p w14:paraId="25E156C1" w14:textId="77777777" w:rsidR="009F5DCE" w:rsidRPr="009F5DCE" w:rsidRDefault="009F5DCE" w:rsidP="009F5DCE">
      <w:r w:rsidRPr="009F5DCE">
        <w:rPr>
          <w:b/>
          <w:bCs/>
        </w:rPr>
        <w:t>Business Intelligence &amp; Visualization:</w:t>
      </w:r>
      <w:r w:rsidRPr="009F5DCE">
        <w:t xml:space="preserve"> Power BI, Tableau, Excel, DAX, Dashboard Development, KPI Reporting, Data Visualization, Data Storytelling</w:t>
      </w:r>
    </w:p>
    <w:p w14:paraId="50C9F4AB" w14:textId="77777777" w:rsidR="009F5DCE" w:rsidRPr="009F5DCE" w:rsidRDefault="009F5DCE" w:rsidP="009F5DCE">
      <w:r w:rsidRPr="009F5DCE">
        <w:rPr>
          <w:b/>
          <w:bCs/>
        </w:rPr>
        <w:t>Database &amp; Cloud:</w:t>
      </w:r>
      <w:r w:rsidRPr="009F5DCE">
        <w:t xml:space="preserve"> SQL, MongoDB, AWS</w:t>
      </w:r>
    </w:p>
    <w:p w14:paraId="6EBC13B1" w14:textId="77777777" w:rsidR="009F5DCE" w:rsidRPr="009F5DCE" w:rsidRDefault="009F5DCE" w:rsidP="009F5DCE">
      <w:r w:rsidRPr="009F5DCE">
        <w:rPr>
          <w:b/>
          <w:bCs/>
        </w:rPr>
        <w:t>Machine Learning &amp; AI:</w:t>
      </w:r>
      <w:r w:rsidRPr="009F5DCE">
        <w:t xml:space="preserve"> Machine Learning, Deep Learning, NLP, Generative AI, LLMs, Scikit-learn, TensorFlow</w:t>
      </w:r>
    </w:p>
    <w:p w14:paraId="404C69C2" w14:textId="77777777" w:rsidR="009F5DCE" w:rsidRPr="009F5DCE" w:rsidRDefault="009F5DCE" w:rsidP="009F5DCE">
      <w:r w:rsidRPr="009F5DCE">
        <w:rPr>
          <w:b/>
          <w:bCs/>
        </w:rPr>
        <w:t>Development &amp; Tools:</w:t>
      </w:r>
      <w:r w:rsidRPr="009F5DCE">
        <w:t xml:space="preserve"> </w:t>
      </w:r>
      <w:proofErr w:type="spellStart"/>
      <w:r w:rsidRPr="009F5DCE">
        <w:t>Streamlit</w:t>
      </w:r>
      <w:proofErr w:type="spellEnd"/>
      <w:r w:rsidRPr="009F5DCE">
        <w:t>, Git, GitHub</w:t>
      </w:r>
    </w:p>
    <w:p w14:paraId="4E820613" w14:textId="77777777" w:rsidR="009F5DCE" w:rsidRPr="009F5DCE" w:rsidRDefault="009F5DCE" w:rsidP="009F5DCE">
      <w:r w:rsidRPr="009F5DCE">
        <w:rPr>
          <w:b/>
          <w:bCs/>
        </w:rPr>
        <w:t>Analytics:</w:t>
      </w:r>
      <w:r w:rsidRPr="009F5DCE">
        <w:t xml:space="preserve"> Data Mining, Feature Engineering, Reporting, Business Insights, Data-driven Problem Solving</w:t>
      </w:r>
    </w:p>
    <w:p w14:paraId="50FC68DD" w14:textId="77777777" w:rsidR="005D2DC4" w:rsidRPr="00864A75" w:rsidRDefault="005D2DC4" w:rsidP="00362CCC"/>
    <w:p w14:paraId="7E4FCD9C" w14:textId="77777777" w:rsidR="0035013F" w:rsidRPr="00FB5377" w:rsidRDefault="00FB5377" w:rsidP="00FB5377">
      <w:pPr>
        <w:pStyle w:val="Heading1"/>
      </w:pPr>
      <w:r w:rsidRPr="00FB5377">
        <w:t>Professional Experience</w:t>
      </w:r>
    </w:p>
    <w:p w14:paraId="52AAA076" w14:textId="77777777" w:rsidR="00014428" w:rsidRDefault="00014428" w:rsidP="005D2DC4">
      <w:pPr>
        <w:pStyle w:val="Heading2"/>
        <w:rPr>
          <w:caps/>
        </w:rPr>
      </w:pPr>
    </w:p>
    <w:p w14:paraId="568FC604" w14:textId="1CAA772C" w:rsidR="005D2DC4" w:rsidRPr="005D2DC4" w:rsidRDefault="009F5DCE" w:rsidP="005D2DC4">
      <w:pPr>
        <w:pStyle w:val="Heading2"/>
      </w:pPr>
      <w:r w:rsidRPr="009F5DCE">
        <w:rPr>
          <w:caps/>
        </w:rPr>
        <w:t>Data Science Facilitator | Teks Academy, Kapil Knowledge Hub</w:t>
      </w:r>
      <w:r w:rsidR="005D2DC4" w:rsidRPr="005D2DC4">
        <w:tab/>
      </w:r>
      <w:r w:rsidRPr="009F5DCE">
        <w:t>Jun 2026 – Present</w:t>
      </w:r>
    </w:p>
    <w:p w14:paraId="58E2C4DC" w14:textId="0F80D849" w:rsidR="009F5DCE" w:rsidRPr="009F5DCE" w:rsidRDefault="009F5DCE" w:rsidP="009F5DCE">
      <w:pPr>
        <w:pStyle w:val="ListBullet"/>
      </w:pPr>
      <w:r w:rsidRPr="009F5DCE">
        <w:t xml:space="preserve">Deliver training and practical sessions in </w:t>
      </w:r>
      <w:r w:rsidRPr="009F5DCE">
        <w:rPr>
          <w:b/>
          <w:bCs/>
        </w:rPr>
        <w:t>Python, SQL, Statistics, Data Analytics, and Machine Learning</w:t>
      </w:r>
      <w:r w:rsidRPr="009F5DCE">
        <w:t>, with emphasis on solving data-driven business problems.</w:t>
      </w:r>
    </w:p>
    <w:p w14:paraId="0EA71054" w14:textId="5CF60F55" w:rsidR="009F5DCE" w:rsidRPr="009F5DCE" w:rsidRDefault="009F5DCE" w:rsidP="009F5DCE">
      <w:pPr>
        <w:pStyle w:val="ListBullet"/>
      </w:pPr>
      <w:r w:rsidRPr="009F5DCE">
        <w:t xml:space="preserve">Perform hands-on </w:t>
      </w:r>
      <w:r w:rsidRPr="009F5DCE">
        <w:rPr>
          <w:b/>
          <w:bCs/>
        </w:rPr>
        <w:t xml:space="preserve">data cleaning, preprocessing, </w:t>
      </w:r>
      <w:proofErr w:type="gramStart"/>
      <w:r w:rsidRPr="009F5DCE">
        <w:rPr>
          <w:b/>
          <w:bCs/>
        </w:rPr>
        <w:t>exploratory</w:t>
      </w:r>
      <w:proofErr w:type="gramEnd"/>
      <w:r w:rsidRPr="009F5DCE">
        <w:rPr>
          <w:b/>
          <w:bCs/>
        </w:rPr>
        <w:t xml:space="preserve"> data analysis, feature engineering, and statistical analysis</w:t>
      </w:r>
      <w:r w:rsidRPr="009F5DCE">
        <w:t xml:space="preserve"> using Python libraries including Pandas, NumPy, Matplotlib, and Seaborn.</w:t>
      </w:r>
    </w:p>
    <w:p w14:paraId="3A2A2947" w14:textId="46A70D50" w:rsidR="009F5DCE" w:rsidRPr="009F5DCE" w:rsidRDefault="009F5DCE" w:rsidP="009F5DCE">
      <w:pPr>
        <w:pStyle w:val="ListBullet"/>
      </w:pPr>
      <w:r w:rsidRPr="009F5DCE">
        <w:t xml:space="preserve">Develop and explain </w:t>
      </w:r>
      <w:r w:rsidRPr="009F5DCE">
        <w:rPr>
          <w:b/>
          <w:bCs/>
        </w:rPr>
        <w:t>SQL-based data extraction and analysis</w:t>
      </w:r>
      <w:r w:rsidRPr="009F5DCE">
        <w:t xml:space="preserve"> using Joins, Subqueries, CTEs, Window Functions, and Stored Procedures.</w:t>
      </w:r>
    </w:p>
    <w:p w14:paraId="7E7E5C8F" w14:textId="35631A0C" w:rsidR="009F5DCE" w:rsidRPr="009F5DCE" w:rsidRDefault="009F5DCE" w:rsidP="009F5DCE">
      <w:pPr>
        <w:pStyle w:val="ListBullet"/>
      </w:pPr>
      <w:r w:rsidRPr="009F5DCE">
        <w:t xml:space="preserve">Guide real-world analytics projects involving </w:t>
      </w:r>
      <w:r w:rsidRPr="009F5DCE">
        <w:rPr>
          <w:b/>
          <w:bCs/>
        </w:rPr>
        <w:t>data extraction, transformation, analysis, visualization, and insight generation</w:t>
      </w:r>
      <w:r w:rsidRPr="009F5DCE">
        <w:t>.</w:t>
      </w:r>
    </w:p>
    <w:p w14:paraId="50B1DD00" w14:textId="01046BD9" w:rsidR="009F5DCE" w:rsidRPr="009F5DCE" w:rsidRDefault="009F5DCE" w:rsidP="009F5DCE">
      <w:pPr>
        <w:pStyle w:val="ListBullet"/>
      </w:pPr>
      <w:r w:rsidRPr="009F5DCE">
        <w:t>Support development of data-driven solutions and communicate analytical findings through structured reports, visualizations, and presentations.</w:t>
      </w:r>
    </w:p>
    <w:p w14:paraId="52781700" w14:textId="3ECC8B0A" w:rsidR="009F5DCE" w:rsidRPr="009F5DCE" w:rsidRDefault="009F5DCE" w:rsidP="009F5DCE">
      <w:pPr>
        <w:pStyle w:val="ListBullet"/>
      </w:pPr>
      <w:r w:rsidRPr="009F5DCE">
        <w:t xml:space="preserve">Develop practical assignments and analytical case studies covering </w:t>
      </w:r>
      <w:r w:rsidRPr="009F5DCE">
        <w:rPr>
          <w:b/>
          <w:bCs/>
        </w:rPr>
        <w:t>data analysis, visualization, SQL, and machine learning workflows</w:t>
      </w:r>
      <w:r w:rsidRPr="009F5DCE">
        <w:t>.</w:t>
      </w:r>
    </w:p>
    <w:p w14:paraId="0287FE33" w14:textId="3A586E98" w:rsidR="005D2DC4" w:rsidRPr="005D2DC4" w:rsidRDefault="009F5DCE" w:rsidP="009F5DCE">
      <w:pPr>
        <w:pStyle w:val="ListBullet"/>
      </w:pPr>
      <w:r w:rsidRPr="009F5DCE">
        <w:t xml:space="preserve">Guide learners in applying industry-standard data workflows, Git/GitHub, and AWS-based </w:t>
      </w:r>
      <w:proofErr w:type="gramStart"/>
      <w:r w:rsidRPr="009F5DCE">
        <w:t>deployment.</w:t>
      </w:r>
      <w:r w:rsidR="005D2DC4" w:rsidRPr="005D2DC4">
        <w:t>.</w:t>
      </w:r>
      <w:proofErr w:type="gramEnd"/>
    </w:p>
    <w:p w14:paraId="362F95E9" w14:textId="77777777" w:rsidR="005D2DC4" w:rsidRPr="005D2DC4" w:rsidRDefault="005D2DC4" w:rsidP="005D2DC4"/>
    <w:p w14:paraId="5A96EC01" w14:textId="064602A5" w:rsidR="005D2DC4" w:rsidRPr="005D2DC4" w:rsidRDefault="009F5DCE" w:rsidP="005D2DC4">
      <w:pPr>
        <w:pStyle w:val="Heading2"/>
      </w:pPr>
      <w:r w:rsidRPr="009F5DCE">
        <w:rPr>
          <w:caps/>
        </w:rPr>
        <w:t>Junior Data Science Mentor | Data Mites</w:t>
      </w:r>
      <w:r w:rsidR="005D2DC4" w:rsidRPr="005D2DC4">
        <w:tab/>
      </w:r>
      <w:r w:rsidRPr="009F5DCE">
        <w:t>Aug 2025 – Jun 2026</w:t>
      </w:r>
    </w:p>
    <w:p w14:paraId="0EA33417" w14:textId="77777777" w:rsidR="009F5DCE" w:rsidRPr="009F5DCE" w:rsidRDefault="009F5DCE" w:rsidP="009F5DCE">
      <w:pPr>
        <w:numPr>
          <w:ilvl w:val="0"/>
          <w:numId w:val="3"/>
        </w:numPr>
      </w:pPr>
      <w:r w:rsidRPr="009F5DCE">
        <w:t xml:space="preserve">Delivered practical training in </w:t>
      </w:r>
      <w:r w:rsidRPr="009F5DCE">
        <w:rPr>
          <w:b/>
          <w:bCs/>
        </w:rPr>
        <w:t>Data Analytics, Python, SQL, Power BI, Tableau, Excel, Statistics, and Machine Learning</w:t>
      </w:r>
      <w:r w:rsidRPr="009F5DCE">
        <w:t>.</w:t>
      </w:r>
    </w:p>
    <w:p w14:paraId="26121406" w14:textId="77777777" w:rsidR="009F5DCE" w:rsidRPr="009F5DCE" w:rsidRDefault="009F5DCE" w:rsidP="009F5DCE">
      <w:pPr>
        <w:numPr>
          <w:ilvl w:val="0"/>
          <w:numId w:val="3"/>
        </w:numPr>
      </w:pPr>
      <w:r w:rsidRPr="009F5DCE">
        <w:t xml:space="preserve">Guided real-world data projects involving </w:t>
      </w:r>
      <w:r w:rsidRPr="009F5DCE">
        <w:rPr>
          <w:b/>
          <w:bCs/>
        </w:rPr>
        <w:t>data cleaning, transformation, exploratory analysis, visualization, and business insights</w:t>
      </w:r>
      <w:r w:rsidRPr="009F5DCE">
        <w:t>.</w:t>
      </w:r>
    </w:p>
    <w:p w14:paraId="1E96F077" w14:textId="77777777" w:rsidR="009F5DCE" w:rsidRPr="009F5DCE" w:rsidRDefault="009F5DCE" w:rsidP="009F5DCE">
      <w:pPr>
        <w:numPr>
          <w:ilvl w:val="0"/>
          <w:numId w:val="3"/>
        </w:numPr>
      </w:pPr>
      <w:r w:rsidRPr="009F5DCE">
        <w:t xml:space="preserve">Developed hands-on analytics workflows using </w:t>
      </w:r>
      <w:r w:rsidRPr="009F5DCE">
        <w:rPr>
          <w:b/>
          <w:bCs/>
        </w:rPr>
        <w:t>Python, SQL, Pandas, NumPy, Power BI, and Tableau</w:t>
      </w:r>
      <w:r w:rsidRPr="009F5DCE">
        <w:t>.</w:t>
      </w:r>
    </w:p>
    <w:p w14:paraId="1F93C73F" w14:textId="77777777" w:rsidR="009F5DCE" w:rsidRPr="009F5DCE" w:rsidRDefault="009F5DCE" w:rsidP="009F5DCE">
      <w:pPr>
        <w:numPr>
          <w:ilvl w:val="0"/>
          <w:numId w:val="3"/>
        </w:numPr>
      </w:pPr>
      <w:r w:rsidRPr="009F5DCE">
        <w:lastRenderedPageBreak/>
        <w:t>Evaluated dashboards, analytical outputs, machine learning models, and data storytelling approaches to improve the quality of project deliverables.</w:t>
      </w:r>
    </w:p>
    <w:p w14:paraId="034F7057" w14:textId="77777777" w:rsidR="009F5DCE" w:rsidRPr="009F5DCE" w:rsidRDefault="009F5DCE" w:rsidP="009F5DCE">
      <w:pPr>
        <w:numPr>
          <w:ilvl w:val="0"/>
          <w:numId w:val="3"/>
        </w:numPr>
      </w:pPr>
      <w:r w:rsidRPr="009F5DCE">
        <w:t xml:space="preserve">Conducted practical sessions on </w:t>
      </w:r>
      <w:r w:rsidRPr="009F5DCE">
        <w:rPr>
          <w:b/>
          <w:bCs/>
        </w:rPr>
        <w:t>SQL querying, data analysis, dashboard development, KPI visualization, and reporting</w:t>
      </w:r>
      <w:r w:rsidRPr="009F5DCE">
        <w:t>.</w:t>
      </w:r>
    </w:p>
    <w:p w14:paraId="199572C7" w14:textId="77777777" w:rsidR="009F5DCE" w:rsidRPr="009F5DCE" w:rsidRDefault="009F5DCE" w:rsidP="009F5DCE">
      <w:pPr>
        <w:numPr>
          <w:ilvl w:val="0"/>
          <w:numId w:val="3"/>
        </w:numPr>
      </w:pPr>
      <w:r w:rsidRPr="009F5DCE">
        <w:t xml:space="preserve">Guided project development, deployment, and version control using </w:t>
      </w:r>
      <w:r w:rsidRPr="009F5DCE">
        <w:rPr>
          <w:b/>
          <w:bCs/>
        </w:rPr>
        <w:t>AWS and Git/GitHub</w:t>
      </w:r>
      <w:r w:rsidRPr="009F5DCE">
        <w:t>.</w:t>
      </w:r>
    </w:p>
    <w:p w14:paraId="1561067A" w14:textId="77777777" w:rsidR="009F5DCE" w:rsidRPr="009F5DCE" w:rsidRDefault="009F5DCE" w:rsidP="009F5DCE">
      <w:pPr>
        <w:numPr>
          <w:ilvl w:val="0"/>
          <w:numId w:val="3"/>
        </w:numPr>
      </w:pPr>
      <w:r w:rsidRPr="009F5DCE">
        <w:t xml:space="preserve">Supported learners in translating business problems into structured </w:t>
      </w:r>
      <w:r w:rsidRPr="009F5DCE">
        <w:rPr>
          <w:b/>
          <w:bCs/>
        </w:rPr>
        <w:t>data analysis and visualization solutions</w:t>
      </w:r>
      <w:r w:rsidRPr="009F5DCE">
        <w:t>.</w:t>
      </w:r>
    </w:p>
    <w:p w14:paraId="0E8ACC3C" w14:textId="77777777" w:rsidR="005D2DC4" w:rsidRPr="005D2DC4" w:rsidRDefault="005D2DC4" w:rsidP="005D2DC4"/>
    <w:p w14:paraId="388DF0B2" w14:textId="77777777" w:rsidR="009F5DCE" w:rsidRDefault="009F5DCE" w:rsidP="005D2DC4">
      <w:pPr>
        <w:pStyle w:val="Heading2"/>
        <w:rPr>
          <w:rStyle w:val="ALLCAPS"/>
        </w:rPr>
      </w:pPr>
    </w:p>
    <w:p w14:paraId="7DC9C5B4" w14:textId="0824EB9E" w:rsidR="005D2DC4" w:rsidRPr="005D2DC4" w:rsidRDefault="009F5DCE" w:rsidP="005D2DC4">
      <w:pPr>
        <w:pStyle w:val="Heading2"/>
      </w:pPr>
      <w:r w:rsidRPr="009F5DCE">
        <w:rPr>
          <w:caps/>
        </w:rPr>
        <w:t xml:space="preserve">Data Science </w:t>
      </w:r>
      <w:r>
        <w:rPr>
          <w:caps/>
        </w:rPr>
        <w:t>Intern</w:t>
      </w:r>
      <w:r w:rsidRPr="009F5DCE">
        <w:rPr>
          <w:caps/>
        </w:rPr>
        <w:t>| MTD</w:t>
      </w:r>
      <w:r w:rsidR="005D2DC4" w:rsidRPr="005D2DC4">
        <w:tab/>
        <w:t>Apr 20XX – May 20XX</w:t>
      </w:r>
    </w:p>
    <w:p w14:paraId="451263D5" w14:textId="7C66F20D" w:rsidR="009F5DCE" w:rsidRPr="009F5DCE" w:rsidRDefault="009F5DCE" w:rsidP="009F5DCE">
      <w:pPr>
        <w:pStyle w:val="ListBullet"/>
      </w:pPr>
      <w:r w:rsidRPr="009F5DCE">
        <w:t xml:space="preserve">Delivered practical training in </w:t>
      </w:r>
      <w:r w:rsidRPr="009F5DCE">
        <w:rPr>
          <w:b/>
          <w:bCs/>
        </w:rPr>
        <w:t>Python, SQL, Data Analysis, and Machine Learning</w:t>
      </w:r>
      <w:r w:rsidRPr="009F5DCE">
        <w:t>.</w:t>
      </w:r>
    </w:p>
    <w:p w14:paraId="6D8CCDC0" w14:textId="1B4BE37B" w:rsidR="009F5DCE" w:rsidRPr="009F5DCE" w:rsidRDefault="009F5DCE" w:rsidP="009F5DCE">
      <w:pPr>
        <w:pStyle w:val="ListBullet"/>
      </w:pPr>
      <w:r w:rsidRPr="009F5DCE">
        <w:t xml:space="preserve">Worked with real-world datasets for </w:t>
      </w:r>
      <w:r w:rsidRPr="009F5DCE">
        <w:rPr>
          <w:b/>
          <w:bCs/>
        </w:rPr>
        <w:t>data cleaning, exploratory data analysis, transformation, and visualization</w:t>
      </w:r>
      <w:r w:rsidRPr="009F5DCE">
        <w:t>.</w:t>
      </w:r>
    </w:p>
    <w:p w14:paraId="4DBE23C1" w14:textId="7EDEB39A" w:rsidR="009F5DCE" w:rsidRPr="009F5DCE" w:rsidRDefault="009F5DCE" w:rsidP="009F5DCE">
      <w:pPr>
        <w:pStyle w:val="ListBullet"/>
      </w:pPr>
      <w:r w:rsidRPr="009F5DCE">
        <w:t>Guided analytical projects from data preparation through visualization and interpretation of results.</w:t>
      </w:r>
    </w:p>
    <w:p w14:paraId="1F16295C" w14:textId="101C210D" w:rsidR="005D2DC4" w:rsidRDefault="009F5DCE" w:rsidP="009F5DCE">
      <w:pPr>
        <w:pStyle w:val="ListBullet"/>
      </w:pPr>
      <w:r w:rsidRPr="009F5DCE">
        <w:t xml:space="preserve">Supported practical implementation of data-driven solutions and machine learning </w:t>
      </w:r>
      <w:proofErr w:type="gramStart"/>
      <w:r w:rsidRPr="009F5DCE">
        <w:t>workflows.</w:t>
      </w:r>
      <w:r w:rsidR="005D2DC4" w:rsidRPr="005D2DC4">
        <w:t>.</w:t>
      </w:r>
      <w:proofErr w:type="gramEnd"/>
    </w:p>
    <w:p w14:paraId="0BF3D1BE" w14:textId="77777777" w:rsidR="009F5DCE" w:rsidRDefault="009F5DCE" w:rsidP="009F5DCE">
      <w:pPr>
        <w:pStyle w:val="ListBullet"/>
        <w:numPr>
          <w:ilvl w:val="0"/>
          <w:numId w:val="0"/>
        </w:numPr>
      </w:pPr>
    </w:p>
    <w:p w14:paraId="20783C33" w14:textId="1583258C" w:rsidR="009F5DCE" w:rsidRDefault="009F5DCE" w:rsidP="009F5DCE">
      <w:pPr>
        <w:pStyle w:val="Heading1"/>
      </w:pPr>
      <w:r w:rsidRPr="00FB5377">
        <w:t>Pro</w:t>
      </w:r>
      <w:r>
        <w:t>Jects</w:t>
      </w:r>
    </w:p>
    <w:p w14:paraId="535ACF81" w14:textId="77777777" w:rsidR="009F5DCE" w:rsidRDefault="009F5DCE" w:rsidP="009F5DCE"/>
    <w:p w14:paraId="3ECFF393" w14:textId="29078961" w:rsidR="009F5DCE" w:rsidRDefault="009F5DCE" w:rsidP="009F5DCE">
      <w:pPr>
        <w:pStyle w:val="Heading2"/>
      </w:pPr>
      <w:r w:rsidRPr="009F5DCE">
        <w:rPr>
          <w:caps/>
        </w:rPr>
        <w:t>LLM Application for Natural Language Database Interaction</w:t>
      </w:r>
      <w:r w:rsidRPr="005D2DC4">
        <w:tab/>
      </w:r>
    </w:p>
    <w:p w14:paraId="465680E8" w14:textId="77777777" w:rsidR="009F5DCE" w:rsidRDefault="009F5DCE" w:rsidP="009F5DCE">
      <w:pPr>
        <w:pStyle w:val="Heading2"/>
      </w:pPr>
    </w:p>
    <w:p w14:paraId="10872E47" w14:textId="132BC74E" w:rsidR="009F5DCE" w:rsidRPr="009F5DCE" w:rsidRDefault="009F5DCE" w:rsidP="009F5DCE">
      <w:pPr>
        <w:pStyle w:val="Heading2"/>
      </w:pPr>
      <w:r w:rsidRPr="009F5DCE">
        <w:t xml:space="preserve">Python | SQL | NLP | LLM | </w:t>
      </w:r>
      <w:proofErr w:type="spellStart"/>
      <w:r w:rsidRPr="009F5DCE">
        <w:t>Streamlit</w:t>
      </w:r>
      <w:proofErr w:type="spellEnd"/>
      <w:r w:rsidRPr="009F5DCE">
        <w:t>.</w:t>
      </w:r>
    </w:p>
    <w:p w14:paraId="6C4B18B2" w14:textId="77777777" w:rsidR="009F5DCE" w:rsidRDefault="009F5DCE" w:rsidP="009F5DCE">
      <w:pPr>
        <w:pStyle w:val="ListParagraph"/>
        <w:numPr>
          <w:ilvl w:val="0"/>
          <w:numId w:val="4"/>
        </w:numPr>
      </w:pPr>
      <w:r w:rsidRPr="009F5DCE">
        <w:t xml:space="preserve">Built an end-to-end </w:t>
      </w:r>
      <w:r w:rsidRPr="009F5DCE">
        <w:rPr>
          <w:b/>
          <w:bCs/>
        </w:rPr>
        <w:t>LLM-powered data analytics application</w:t>
      </w:r>
      <w:r w:rsidRPr="009F5DCE">
        <w:t xml:space="preserve"> enabling users to interact with structured databases using natural language.</w:t>
      </w:r>
    </w:p>
    <w:p w14:paraId="29D977D2" w14:textId="77777777" w:rsidR="009F5DCE" w:rsidRDefault="009F5DCE" w:rsidP="009F5DCE">
      <w:pPr>
        <w:pStyle w:val="ListParagraph"/>
        <w:numPr>
          <w:ilvl w:val="0"/>
          <w:numId w:val="4"/>
        </w:numPr>
      </w:pPr>
      <w:r w:rsidRPr="009F5DCE">
        <w:t xml:space="preserve">Developed functionality for </w:t>
      </w:r>
      <w:r w:rsidRPr="009F5DCE">
        <w:rPr>
          <w:b/>
          <w:bCs/>
        </w:rPr>
        <w:t>natural-language understanding and SQL query generation</w:t>
      </w:r>
      <w:r w:rsidRPr="009F5DCE">
        <w:t xml:space="preserve"> using Python, NLP, and SQL</w:t>
      </w:r>
      <w:r>
        <w:t>.</w:t>
      </w:r>
    </w:p>
    <w:p w14:paraId="29FA4F84" w14:textId="77777777" w:rsidR="009F5DCE" w:rsidRDefault="009F5DCE" w:rsidP="009F5DCE">
      <w:pPr>
        <w:pStyle w:val="ListParagraph"/>
        <w:numPr>
          <w:ilvl w:val="0"/>
          <w:numId w:val="4"/>
        </w:numPr>
      </w:pPr>
      <w:r w:rsidRPr="009F5DCE">
        <w:t xml:space="preserve">Designed an interactive </w:t>
      </w:r>
      <w:proofErr w:type="spellStart"/>
      <w:r w:rsidRPr="009F5DCE">
        <w:t>Streamlit</w:t>
      </w:r>
      <w:proofErr w:type="spellEnd"/>
      <w:r w:rsidRPr="009F5DCE">
        <w:t xml:space="preserve"> interface for simplifying database querying and improving accessibility to structured data.</w:t>
      </w:r>
    </w:p>
    <w:p w14:paraId="64C3A394" w14:textId="2D6B2061" w:rsidR="009F5DCE" w:rsidRDefault="009F5DCE" w:rsidP="009F5DCE">
      <w:pPr>
        <w:pStyle w:val="ListParagraph"/>
        <w:numPr>
          <w:ilvl w:val="0"/>
          <w:numId w:val="4"/>
        </w:numPr>
      </w:pPr>
      <w:r w:rsidRPr="009F5DCE">
        <w:t xml:space="preserve">Demonstrated application of </w:t>
      </w:r>
      <w:r w:rsidRPr="009F5DCE">
        <w:rPr>
          <w:b/>
          <w:bCs/>
        </w:rPr>
        <w:t>Generative AI and prompt-based interaction</w:t>
      </w:r>
      <w:r w:rsidRPr="009F5DCE">
        <w:t xml:space="preserve"> to data analytics workflows</w:t>
      </w:r>
      <w:r>
        <w:t>.</w:t>
      </w:r>
    </w:p>
    <w:p w14:paraId="21CA8676" w14:textId="77777777" w:rsidR="009F5DCE" w:rsidRDefault="009F5DCE" w:rsidP="009F5DCE"/>
    <w:p w14:paraId="7F78EF0A" w14:textId="183B643D" w:rsidR="009F5DCE" w:rsidRDefault="009F5DCE" w:rsidP="009F5DCE">
      <w:pPr>
        <w:pStyle w:val="Heading2"/>
      </w:pPr>
      <w:r w:rsidRPr="009F5DCE">
        <w:rPr>
          <w:caps/>
        </w:rPr>
        <w:t>Netflix Content Analytics Dashboard</w:t>
      </w:r>
      <w:r w:rsidRPr="005D2DC4">
        <w:tab/>
      </w:r>
    </w:p>
    <w:p w14:paraId="5D7741D3" w14:textId="77777777" w:rsidR="009F5DCE" w:rsidRDefault="009F5DCE" w:rsidP="009F5DCE">
      <w:pPr>
        <w:pStyle w:val="Heading2"/>
      </w:pPr>
    </w:p>
    <w:p w14:paraId="26FC5209" w14:textId="77777777" w:rsidR="009F5DCE" w:rsidRPr="009F5DCE" w:rsidRDefault="009F5DCE" w:rsidP="009F5DCE">
      <w:pPr>
        <w:pStyle w:val="Heading2"/>
      </w:pPr>
      <w:r w:rsidRPr="009F5DCE">
        <w:rPr>
          <w:b/>
        </w:rPr>
        <w:t>Power BI | SQL/Data Analysis | DAX | Data Visualization</w:t>
      </w:r>
    </w:p>
    <w:p w14:paraId="6E3A809E" w14:textId="77777777" w:rsidR="009F5DCE" w:rsidRDefault="009F5DCE" w:rsidP="009F5DCE">
      <w:pPr>
        <w:pStyle w:val="Heading2"/>
        <w:numPr>
          <w:ilvl w:val="0"/>
          <w:numId w:val="5"/>
        </w:numPr>
      </w:pPr>
      <w:r w:rsidRPr="009F5DCE">
        <w:t xml:space="preserve">Analyzed a real-world Netflix dataset to identify </w:t>
      </w:r>
      <w:r w:rsidRPr="009F5DCE">
        <w:rPr>
          <w:b/>
        </w:rPr>
        <w:t>content distribution, genre trends, country-wise production, ratings, and release patterns</w:t>
      </w:r>
      <w:r w:rsidRPr="009F5DCE">
        <w:t>.</w:t>
      </w:r>
    </w:p>
    <w:p w14:paraId="43A1C3F0" w14:textId="3C4CED5B" w:rsidR="009F5DCE" w:rsidRPr="009F5DCE" w:rsidRDefault="009F5DCE" w:rsidP="009F5DCE">
      <w:pPr>
        <w:pStyle w:val="Heading2"/>
        <w:numPr>
          <w:ilvl w:val="0"/>
          <w:numId w:val="5"/>
        </w:numPr>
      </w:pPr>
      <w:r w:rsidRPr="009F5DCE">
        <w:t xml:space="preserve">Designed an interactive </w:t>
      </w:r>
      <w:r w:rsidRPr="009F5DCE">
        <w:rPr>
          <w:b/>
        </w:rPr>
        <w:t>Power BI dashboard</w:t>
      </w:r>
      <w:r w:rsidRPr="009F5DCE">
        <w:t xml:space="preserve"> with KPI-driven visualizations covering total titles, genre popularity, release trends, ratings, and country-wise production.</w:t>
      </w:r>
    </w:p>
    <w:p w14:paraId="2FE6A51B" w14:textId="6E5C9F3F" w:rsidR="009F5DCE" w:rsidRPr="009F5DCE" w:rsidRDefault="009F5DCE" w:rsidP="009F5DCE">
      <w:pPr>
        <w:pStyle w:val="ListParagraph"/>
        <w:numPr>
          <w:ilvl w:val="0"/>
          <w:numId w:val="4"/>
        </w:numPr>
      </w:pPr>
      <w:r w:rsidRPr="009F5DCE">
        <w:t xml:space="preserve">Performed </w:t>
      </w:r>
      <w:r w:rsidRPr="009F5DCE">
        <w:rPr>
          <w:b/>
          <w:bCs/>
        </w:rPr>
        <w:t>data cleaning, transformation, analysis, and DAX calculations</w:t>
      </w:r>
      <w:r w:rsidRPr="009F5DCE">
        <w:t xml:space="preserve"> to derive meaningful insights.</w:t>
      </w:r>
    </w:p>
    <w:p w14:paraId="766F795B" w14:textId="3413EE86" w:rsidR="009F5DCE" w:rsidRPr="009F5DCE" w:rsidRDefault="009F5DCE" w:rsidP="009F5DCE">
      <w:pPr>
        <w:pStyle w:val="ListParagraph"/>
        <w:numPr>
          <w:ilvl w:val="0"/>
          <w:numId w:val="4"/>
        </w:numPr>
      </w:pPr>
      <w:r w:rsidRPr="009F5DCE">
        <w:t xml:space="preserve">Transformed raw dataset information into structured visual reports to support </w:t>
      </w:r>
      <w:r w:rsidRPr="009F5DCE">
        <w:rPr>
          <w:b/>
          <w:bCs/>
        </w:rPr>
        <w:t>trend analysis and data-driven decision making</w:t>
      </w:r>
      <w:r w:rsidRPr="009F5DCE">
        <w:t>.</w:t>
      </w:r>
    </w:p>
    <w:p w14:paraId="44B21914" w14:textId="77777777" w:rsidR="009F5DCE" w:rsidRPr="009F5DCE" w:rsidRDefault="009F5DCE" w:rsidP="009F5DCE"/>
    <w:p w14:paraId="6B72717A" w14:textId="77777777" w:rsidR="009F5DCE" w:rsidRDefault="009F5DCE" w:rsidP="009F5DCE">
      <w:pPr>
        <w:pStyle w:val="ListBullet"/>
        <w:numPr>
          <w:ilvl w:val="0"/>
          <w:numId w:val="0"/>
        </w:numPr>
      </w:pPr>
    </w:p>
    <w:p w14:paraId="303D8078" w14:textId="77777777" w:rsidR="005D2DC4" w:rsidRPr="005D2DC4" w:rsidRDefault="005D2DC4" w:rsidP="005D2DC4"/>
    <w:p w14:paraId="42765176" w14:textId="77777777" w:rsidR="0035013F" w:rsidRPr="00864A75" w:rsidRDefault="00FB5377" w:rsidP="00FB5377">
      <w:pPr>
        <w:pStyle w:val="Heading1"/>
        <w:rPr>
          <w:spacing w:val="40"/>
        </w:rPr>
      </w:pPr>
      <w:r w:rsidRPr="00864A75">
        <w:t>Education</w:t>
      </w:r>
    </w:p>
    <w:p w14:paraId="3C78C595" w14:textId="77777777" w:rsidR="00014428" w:rsidRDefault="00014428" w:rsidP="005D2DC4">
      <w:pPr>
        <w:pStyle w:val="Heading3"/>
        <w:rPr>
          <w:caps/>
        </w:rPr>
      </w:pPr>
    </w:p>
    <w:p w14:paraId="26373D2C" w14:textId="76DAA1A9" w:rsidR="009F5DCE" w:rsidRDefault="009F5DCE" w:rsidP="005D2DC4">
      <w:pPr>
        <w:pStyle w:val="Heading3"/>
      </w:pPr>
      <w:r w:rsidRPr="009F5DCE">
        <w:rPr>
          <w:caps/>
        </w:rPr>
        <w:t>Bachelor of Computer Applications (BCA)</w:t>
      </w:r>
      <w:r w:rsidR="005D2DC4" w:rsidRPr="005D2DC4">
        <w:rPr>
          <w:rStyle w:val="ALLCAPS"/>
        </w:rPr>
        <w:t>e</w:t>
      </w:r>
      <w:r w:rsidR="005D2DC4" w:rsidRPr="005D2DC4">
        <w:t xml:space="preserve"> </w:t>
      </w:r>
    </w:p>
    <w:p w14:paraId="1F386984" w14:textId="77777777" w:rsidR="00014428" w:rsidRDefault="00014428" w:rsidP="005D2DC4">
      <w:pPr>
        <w:pStyle w:val="Heading3"/>
      </w:pPr>
      <w:r w:rsidRPr="00014428">
        <w:t xml:space="preserve">SMT. </w:t>
      </w:r>
      <w:proofErr w:type="spellStart"/>
      <w:r w:rsidRPr="00014428">
        <w:t>Kumudben</w:t>
      </w:r>
      <w:proofErr w:type="spellEnd"/>
      <w:r w:rsidRPr="00014428">
        <w:t xml:space="preserve"> Darbar BCA College</w:t>
      </w:r>
      <w:r w:rsidR="005D2DC4" w:rsidRPr="005D2DC4">
        <w:t xml:space="preserve"> </w:t>
      </w:r>
    </w:p>
    <w:p w14:paraId="501FFBDA" w14:textId="02F67C06" w:rsidR="005D2DC4" w:rsidRDefault="00014428" w:rsidP="00014428">
      <w:pPr>
        <w:pStyle w:val="Heading3"/>
      </w:pPr>
      <w:r w:rsidRPr="00014428">
        <w:t>Vijayapura 2023</w:t>
      </w:r>
    </w:p>
    <w:p w14:paraId="63B068F9" w14:textId="77777777" w:rsidR="00014428" w:rsidRPr="00014428" w:rsidRDefault="00014428" w:rsidP="00014428"/>
    <w:p w14:paraId="041F0038" w14:textId="7FDBB58E" w:rsidR="00014428" w:rsidRDefault="00014428" w:rsidP="005D2DC4">
      <w:pPr>
        <w:pStyle w:val="Heading3"/>
      </w:pPr>
      <w:r w:rsidRPr="00014428">
        <w:rPr>
          <w:caps/>
        </w:rPr>
        <w:t xml:space="preserve">Higher </w:t>
      </w:r>
      <w:proofErr w:type="gramStart"/>
      <w:r w:rsidRPr="00014428">
        <w:rPr>
          <w:caps/>
        </w:rPr>
        <w:t>Secondary</w:t>
      </w:r>
      <w:r w:rsidR="005D2DC4" w:rsidRPr="005D2DC4">
        <w:t xml:space="preserve">  </w:t>
      </w:r>
      <w:r>
        <w:t>/</w:t>
      </w:r>
      <w:proofErr w:type="gramEnd"/>
      <w:r>
        <w:t xml:space="preserve"> </w:t>
      </w:r>
      <w:r w:rsidRPr="00014428">
        <w:t>Pre-University Education</w:t>
      </w:r>
    </w:p>
    <w:p w14:paraId="32A2BC84" w14:textId="77777777" w:rsidR="00014428" w:rsidRDefault="00014428" w:rsidP="005D2DC4">
      <w:pPr>
        <w:pStyle w:val="Heading3"/>
      </w:pPr>
      <w:r w:rsidRPr="00014428">
        <w:t>BDES's Girl Pre-University College</w:t>
      </w:r>
      <w:r w:rsidR="005D2DC4" w:rsidRPr="005D2DC4">
        <w:t xml:space="preserve"> </w:t>
      </w:r>
    </w:p>
    <w:p w14:paraId="0BCDFD25" w14:textId="77777777" w:rsidR="00014428" w:rsidRDefault="00014428" w:rsidP="005D2DC4">
      <w:pPr>
        <w:pStyle w:val="Heading3"/>
      </w:pPr>
      <w:r w:rsidRPr="00014428">
        <w:t>Vijayapura | 2018</w:t>
      </w:r>
    </w:p>
    <w:p w14:paraId="3F67239C" w14:textId="77777777" w:rsidR="00014428" w:rsidRDefault="00014428" w:rsidP="005D2DC4">
      <w:pPr>
        <w:pStyle w:val="Heading3"/>
      </w:pPr>
    </w:p>
    <w:p w14:paraId="61D0D824" w14:textId="77777777" w:rsidR="00014428" w:rsidRDefault="00014428" w:rsidP="00014428"/>
    <w:p w14:paraId="4CD1CBE2" w14:textId="76AFF26A" w:rsidR="00014428" w:rsidRDefault="00014428" w:rsidP="00014428">
      <w:pPr>
        <w:rPr>
          <w:rFonts w:asciiTheme="majorHAnsi" w:hAnsiTheme="majorHAnsi" w:cs="Times New Roman (Body CS)"/>
          <w:b/>
          <w:bCs/>
          <w:caps/>
          <w:spacing w:val="30"/>
          <w:sz w:val="24"/>
        </w:rPr>
      </w:pPr>
      <w:r w:rsidRPr="00014428">
        <w:rPr>
          <w:rFonts w:asciiTheme="majorHAnsi" w:hAnsiTheme="majorHAnsi" w:cs="Times New Roman (Body CS)"/>
          <w:b/>
          <w:bCs/>
          <w:caps/>
          <w:spacing w:val="30"/>
          <w:sz w:val="24"/>
        </w:rPr>
        <w:t>CERTIFICATIONS</w:t>
      </w:r>
    </w:p>
    <w:p w14:paraId="3F2838D2" w14:textId="77777777" w:rsidR="00014428" w:rsidRPr="00014428" w:rsidRDefault="00014428" w:rsidP="00014428"/>
    <w:p w14:paraId="16F8D0C0" w14:textId="77777777" w:rsidR="00014428" w:rsidRPr="00014428" w:rsidRDefault="00014428" w:rsidP="00014428">
      <w:pPr>
        <w:pStyle w:val="Heading3"/>
      </w:pPr>
      <w:r w:rsidRPr="00014428">
        <w:rPr>
          <w:b/>
          <w:bCs/>
        </w:rPr>
        <w:t>Data Science Training Certificate</w:t>
      </w:r>
      <w:r w:rsidRPr="00014428">
        <w:t xml:space="preserve"> | </w:t>
      </w:r>
      <w:proofErr w:type="spellStart"/>
      <w:r w:rsidRPr="00014428">
        <w:t>Apponix</w:t>
      </w:r>
      <w:proofErr w:type="spellEnd"/>
      <w:r w:rsidRPr="00014428">
        <w:t xml:space="preserve"> Training Institute | 2024</w:t>
      </w:r>
    </w:p>
    <w:p w14:paraId="626D0FE5" w14:textId="77777777" w:rsidR="00014428" w:rsidRPr="00014428" w:rsidRDefault="00014428" w:rsidP="00014428">
      <w:pPr>
        <w:pStyle w:val="Heading3"/>
      </w:pPr>
      <w:r w:rsidRPr="00014428">
        <w:rPr>
          <w:b/>
          <w:bCs/>
        </w:rPr>
        <w:t>Employability Certification</w:t>
      </w:r>
      <w:r w:rsidRPr="00014428">
        <w:t xml:space="preserve"> | Nandi Foundation, Mahindra | 2023</w:t>
      </w:r>
    </w:p>
    <w:p w14:paraId="760DA7D1" w14:textId="787519AE" w:rsidR="00870F29" w:rsidRPr="005D2DC4" w:rsidRDefault="005D2DC4" w:rsidP="005D2DC4">
      <w:pPr>
        <w:pStyle w:val="Heading3"/>
      </w:pPr>
      <w:r w:rsidRPr="005D2DC4">
        <w:tab/>
      </w:r>
    </w:p>
    <w:sectPr w:rsidR="00870F29" w:rsidRPr="005D2DC4" w:rsidSect="00ED16FC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C3679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F341B71"/>
    <w:multiLevelType w:val="multilevel"/>
    <w:tmpl w:val="0C5A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CB6677"/>
    <w:multiLevelType w:val="hybridMultilevel"/>
    <w:tmpl w:val="4CAE073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69716A6A"/>
    <w:multiLevelType w:val="multilevel"/>
    <w:tmpl w:val="58F0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640870">
    <w:abstractNumId w:val="2"/>
  </w:num>
  <w:num w:numId="2" w16cid:durableId="283390146">
    <w:abstractNumId w:val="0"/>
  </w:num>
  <w:num w:numId="3" w16cid:durableId="511526824">
    <w:abstractNumId w:val="1"/>
  </w:num>
  <w:num w:numId="4" w16cid:durableId="879824601">
    <w:abstractNumId w:val="3"/>
  </w:num>
  <w:num w:numId="5" w16cid:durableId="15307954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DCE"/>
    <w:rsid w:val="00014428"/>
    <w:rsid w:val="00021DA5"/>
    <w:rsid w:val="000A5CD0"/>
    <w:rsid w:val="000B6AF9"/>
    <w:rsid w:val="001D78C2"/>
    <w:rsid w:val="0022059A"/>
    <w:rsid w:val="0022462F"/>
    <w:rsid w:val="002702D4"/>
    <w:rsid w:val="00270B58"/>
    <w:rsid w:val="00284C89"/>
    <w:rsid w:val="002B69B6"/>
    <w:rsid w:val="002B7BD0"/>
    <w:rsid w:val="002C484E"/>
    <w:rsid w:val="00313E55"/>
    <w:rsid w:val="003227BC"/>
    <w:rsid w:val="0035013F"/>
    <w:rsid w:val="00362CCC"/>
    <w:rsid w:val="00381284"/>
    <w:rsid w:val="00387012"/>
    <w:rsid w:val="004272A0"/>
    <w:rsid w:val="00446145"/>
    <w:rsid w:val="004B07C0"/>
    <w:rsid w:val="004B7243"/>
    <w:rsid w:val="005173BF"/>
    <w:rsid w:val="00525F8F"/>
    <w:rsid w:val="00546C22"/>
    <w:rsid w:val="005852FD"/>
    <w:rsid w:val="005D2DC4"/>
    <w:rsid w:val="005D43D7"/>
    <w:rsid w:val="005F2FAC"/>
    <w:rsid w:val="005F41F8"/>
    <w:rsid w:val="00643D2E"/>
    <w:rsid w:val="006477FF"/>
    <w:rsid w:val="0066750D"/>
    <w:rsid w:val="0068097C"/>
    <w:rsid w:val="00681F32"/>
    <w:rsid w:val="00694A7B"/>
    <w:rsid w:val="006A444B"/>
    <w:rsid w:val="0073039B"/>
    <w:rsid w:val="00750687"/>
    <w:rsid w:val="007775FF"/>
    <w:rsid w:val="007C6DE0"/>
    <w:rsid w:val="007D2196"/>
    <w:rsid w:val="007F2796"/>
    <w:rsid w:val="00802AC5"/>
    <w:rsid w:val="00846B3E"/>
    <w:rsid w:val="00864A75"/>
    <w:rsid w:val="00870F29"/>
    <w:rsid w:val="00874261"/>
    <w:rsid w:val="008877DE"/>
    <w:rsid w:val="00890653"/>
    <w:rsid w:val="008A7BB6"/>
    <w:rsid w:val="008B40D0"/>
    <w:rsid w:val="008B7283"/>
    <w:rsid w:val="008F77CE"/>
    <w:rsid w:val="00903425"/>
    <w:rsid w:val="009645A0"/>
    <w:rsid w:val="009A4F06"/>
    <w:rsid w:val="009E2034"/>
    <w:rsid w:val="009F5DCE"/>
    <w:rsid w:val="00A17581"/>
    <w:rsid w:val="00A6112F"/>
    <w:rsid w:val="00AC069C"/>
    <w:rsid w:val="00AE674A"/>
    <w:rsid w:val="00B01591"/>
    <w:rsid w:val="00B24120"/>
    <w:rsid w:val="00B3585D"/>
    <w:rsid w:val="00B3757B"/>
    <w:rsid w:val="00B45668"/>
    <w:rsid w:val="00B743A1"/>
    <w:rsid w:val="00BA20D1"/>
    <w:rsid w:val="00BB624A"/>
    <w:rsid w:val="00C17FA0"/>
    <w:rsid w:val="00C379BD"/>
    <w:rsid w:val="00C41344"/>
    <w:rsid w:val="00C659DF"/>
    <w:rsid w:val="00C86729"/>
    <w:rsid w:val="00C87FB5"/>
    <w:rsid w:val="00D259E0"/>
    <w:rsid w:val="00D45817"/>
    <w:rsid w:val="00D45896"/>
    <w:rsid w:val="00D908BD"/>
    <w:rsid w:val="00E91502"/>
    <w:rsid w:val="00E92EB1"/>
    <w:rsid w:val="00E97CF1"/>
    <w:rsid w:val="00ED16FC"/>
    <w:rsid w:val="00EF3E64"/>
    <w:rsid w:val="00F11B2E"/>
    <w:rsid w:val="00F35640"/>
    <w:rsid w:val="00FB45B6"/>
    <w:rsid w:val="00FB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53F1A"/>
  <w15:chartTrackingRefBased/>
  <w15:docId w15:val="{5E519D89-C7BF-4C4B-B694-BD71C47CF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DCE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C4"/>
    <w:pPr>
      <w:spacing w:before="160" w:line="276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5D2DC4"/>
    <w:pPr>
      <w:tabs>
        <w:tab w:val="right" w:pos="10800"/>
      </w:tabs>
      <w:spacing w:after="40"/>
      <w:contextualSpacing/>
      <w:outlineLvl w:val="1"/>
    </w:pPr>
    <w:rPr>
      <w:rFonts w:asciiTheme="majorHAnsi" w:hAnsiTheme="majorHAnsi"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D2DC4"/>
    <w:pPr>
      <w:tabs>
        <w:tab w:val="right" w:pos="10800"/>
      </w:tabs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D2DC4"/>
    <w:rPr>
      <w:rFonts w:asciiTheme="majorHAnsi" w:hAnsiTheme="majorHAnsi" w:cs="Times New Roman (Body CS)"/>
      <w:b/>
      <w:bCs/>
      <w:caps/>
      <w:spacing w:val="30"/>
    </w:rPr>
  </w:style>
  <w:style w:type="character" w:customStyle="1" w:styleId="Heading2Char">
    <w:name w:val="Heading 2 Char"/>
    <w:basedOn w:val="DefaultParagraphFont"/>
    <w:link w:val="Heading2"/>
    <w:uiPriority w:val="9"/>
    <w:rsid w:val="005D2DC4"/>
    <w:rPr>
      <w:rFonts w:asciiTheme="majorHAnsi" w:hAnsiTheme="majorHAnsi"/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customStyle="1" w:styleId="Heading3Char">
    <w:name w:val="Heading 3 Char"/>
    <w:basedOn w:val="DefaultParagraphFont"/>
    <w:link w:val="Heading3"/>
    <w:uiPriority w:val="9"/>
    <w:rsid w:val="005D2DC4"/>
    <w:rPr>
      <w:sz w:val="20"/>
    </w:rPr>
  </w:style>
  <w:style w:type="character" w:styleId="Strong">
    <w:name w:val="Strong"/>
    <w:basedOn w:val="DefaultParagraphFont"/>
    <w:uiPriority w:val="22"/>
    <w:qFormat/>
    <w:rsid w:val="009F5D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mailto:irkaltrupti2002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ks\AppData\Roaming\Microsoft\Templates\Modern%20resume%20for%20data%20analy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4">
      <a:majorFont>
        <a:latin typeface="Arial Nova"/>
        <a:ea typeface=""/>
        <a:cs typeface=""/>
      </a:majorFont>
      <a:minorFont>
        <a:latin typeface="Arial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resume for data analyst</Template>
  <TotalTime>14</TotalTime>
  <Pages>2</Pages>
  <Words>844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Teks</dc:creator>
  <cp:keywords/>
  <dc:description/>
  <cp:lastModifiedBy>Teks</cp:lastModifiedBy>
  <cp:revision>1</cp:revision>
  <cp:lastPrinted>2022-09-27T08:21:00Z</cp:lastPrinted>
  <dcterms:created xsi:type="dcterms:W3CDTF">2026-09-17T13:08:00Z</dcterms:created>
  <dcterms:modified xsi:type="dcterms:W3CDTF">2026-09-17T13:22:00Z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